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3AC1E34F" w14:textId="77777777" w:rsidTr="00A43A5B">
        <w:trPr>
          <w:cantSplit/>
          <w:trHeight w:val="4488"/>
        </w:trPr>
        <w:tc>
          <w:tcPr>
            <w:tcW w:w="6285" w:type="dxa"/>
          </w:tcPr>
          <w:p w14:paraId="7667CE29" w14:textId="0F0DE0B0" w:rsidR="00F448BC" w:rsidRDefault="00CD75BF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71798F" wp14:editId="13198D63">
                  <wp:extent cx="3853815" cy="1527175"/>
                  <wp:effectExtent l="0" t="0" r="0" b="0"/>
                  <wp:docPr id="1412223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2235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52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7651649F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075CF302" w14:textId="70829629" w:rsidR="00B77317" w:rsidRPr="00CD1539" w:rsidRDefault="00CD75BF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Drone Arm A</w:t>
                  </w:r>
                </w:p>
                <w:p w14:paraId="13E34DCD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122C5C2F" w14:textId="50763DD3" w:rsidR="00B77317" w:rsidRPr="00CD1539" w:rsidRDefault="00CD75BF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Tuesday, July 28,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4AD93F14" w14:textId="535DFC68" w:rsidR="00B77317" w:rsidRPr="00CD1539" w:rsidRDefault="00CD75BF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0B55D176" w14:textId="778D0E54" w:rsidR="00B77317" w:rsidRPr="006A441F" w:rsidRDefault="00CD75BF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59F741A5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2B8E0FEA" w14:textId="3369199C" w:rsidR="00B77317" w:rsidRDefault="00CD75BF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2052899F" w14:textId="20CC7211" w:rsidR="00CD75BF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36140562" w:history="1">
                        <w:r w:rsidR="00CD75BF" w:rsidRPr="00050A27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CD75BF">
                          <w:rPr>
                            <w:noProof/>
                            <w:webHidden/>
                          </w:rPr>
                          <w:tab/>
                        </w:r>
                        <w:r w:rsidR="00CD75BF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D75BF">
                          <w:rPr>
                            <w:noProof/>
                            <w:webHidden/>
                          </w:rPr>
                          <w:instrText xml:space="preserve"> PAGEREF _Toc236140562 \h </w:instrText>
                        </w:r>
                        <w:r w:rsidR="00CD75BF">
                          <w:rPr>
                            <w:noProof/>
                            <w:webHidden/>
                          </w:rPr>
                        </w:r>
                        <w:r w:rsidR="00CD75BF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D75BF">
                          <w:rPr>
                            <w:noProof/>
                            <w:webHidden/>
                          </w:rPr>
                          <w:t>1</w:t>
                        </w:r>
                        <w:r w:rsidR="00CD75BF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9766890" w14:textId="75D54E01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63" w:history="1">
                        <w:r w:rsidRPr="00050A27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_Toc236140563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E9620F2" w14:textId="11BAAE27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64" w:history="1">
                        <w:r w:rsidRPr="00050A27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_Toc236140564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07ACC71" w14:textId="42CBBA42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65" w:history="1">
                        <w:r w:rsidRPr="00050A27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_Toc236140565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201CD83" w14:textId="7322B254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66" w:history="1">
                        <w:r w:rsidRPr="00050A27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_Toc236140566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A35F8DA" w14:textId="0E2C6987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67" w:history="1">
                        <w:r w:rsidRPr="00050A27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_Toc236140567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3988A00" w14:textId="1A9DC930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68" w:history="1">
                        <w:r w:rsidRPr="00050A27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_Toc236140568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DF314CA" w14:textId="443831C0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69" w:history="1">
                        <w:r w:rsidRPr="00050A27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_Toc236140569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1716DB7" w14:textId="434441B9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70" w:history="1">
                        <w:r w:rsidRPr="00050A27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_Toc236140570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78AC145" w14:textId="343A56A0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71" w:history="1">
                        <w:r w:rsidRPr="00050A27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_Toc236140571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1257252" w14:textId="29924089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72" w:history="1">
                        <w:r w:rsidRPr="00050A27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_Toc236140572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49F901A" w14:textId="47D88E2E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73" w:history="1">
                        <w:r w:rsidRPr="00050A27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_Toc236140573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86806E5" w14:textId="1B7F1579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74" w:history="1">
                        <w:r w:rsidRPr="00050A27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_Toc236140574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9DD43AC" w14:textId="21DA7C96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75" w:history="1">
                        <w:r w:rsidRPr="00050A27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_Toc236140575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87A1E6F" w14:textId="19568762" w:rsidR="00CD75BF" w:rsidRDefault="00CD75BF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eastAsia="ja-JP"/>
                          <w14:ligatures w14:val="standardContextual"/>
                        </w:rPr>
                      </w:pPr>
                      <w:hyperlink w:anchor="_Toc236140576" w:history="1">
                        <w:r w:rsidRPr="00050A27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_Toc236140576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4054A12" w14:textId="2FEE7951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7D9E3E1D" w14:textId="77777777" w:rsidR="00F448BC" w:rsidRDefault="00F448BC" w:rsidP="00A5373F"/>
        </w:tc>
      </w:tr>
      <w:tr w:rsidR="00F448BC" w14:paraId="1BAC8383" w14:textId="77777777" w:rsidTr="00BE081A">
        <w:trPr>
          <w:cantSplit/>
          <w:trHeight w:val="3924"/>
        </w:trPr>
        <w:tc>
          <w:tcPr>
            <w:tcW w:w="6285" w:type="dxa"/>
          </w:tcPr>
          <w:p w14:paraId="3B3A2272" w14:textId="70418FE7" w:rsidR="00C27B5D" w:rsidRDefault="00CD75BF" w:rsidP="00C27B5D">
            <w:pPr>
              <w:pStyle w:val="Heading1"/>
            </w:pPr>
            <w:bookmarkStart w:id="0" w:name="_Toc236140562"/>
            <w:r>
              <w:t>Description</w:t>
            </w:r>
            <w:bookmarkEnd w:id="0"/>
          </w:p>
          <w:p w14:paraId="40483399" w14:textId="45713FF1" w:rsidR="00F448BC" w:rsidRPr="00E65D6E" w:rsidRDefault="00CD75BF" w:rsidP="00FF408C">
            <w:r>
              <w:t>No Data</w:t>
            </w:r>
          </w:p>
        </w:tc>
        <w:tc>
          <w:tcPr>
            <w:tcW w:w="4713" w:type="dxa"/>
            <w:vMerge/>
          </w:tcPr>
          <w:p w14:paraId="2CF059A9" w14:textId="77777777" w:rsidR="00F448BC" w:rsidRPr="00A33AA4" w:rsidRDefault="00F448BC" w:rsidP="00840CC7">
            <w:pPr>
              <w:pStyle w:val="TOC3"/>
            </w:pPr>
          </w:p>
        </w:tc>
      </w:tr>
    </w:tbl>
    <w:p w14:paraId="443DE745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6CB16857" w14:textId="77777777" w:rsidTr="00DD03CF">
        <w:tc>
          <w:tcPr>
            <w:tcW w:w="11016" w:type="dxa"/>
          </w:tcPr>
          <w:p w14:paraId="15DE2221" w14:textId="6522074C" w:rsidR="00343025" w:rsidRDefault="00CD75BF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36140563"/>
            <w:r>
              <w:lastRenderedPageBreak/>
              <w:t>Assumptions</w:t>
            </w:r>
            <w:bookmarkEnd w:id="4"/>
          </w:p>
          <w:p w14:paraId="360EB137" w14:textId="3D7385D1" w:rsidR="00A96F2C" w:rsidRDefault="00A96F2C" w:rsidP="00A96F2C"/>
        </w:tc>
      </w:tr>
    </w:tbl>
    <w:p w14:paraId="6CFCB7E1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6A8DEE57" w14:textId="77777777" w:rsidTr="00ED5A01">
        <w:tc>
          <w:tcPr>
            <w:tcW w:w="11016" w:type="dxa"/>
          </w:tcPr>
          <w:p w14:paraId="362730B2" w14:textId="4CC6F983" w:rsidR="00FF408C" w:rsidRDefault="00CD75BF" w:rsidP="00FF408C">
            <w:pPr>
              <w:pStyle w:val="Heading1"/>
            </w:pPr>
            <w:bookmarkStart w:id="5" w:name="_Toc236140564"/>
            <w:r>
              <w:t>Model Information</w:t>
            </w:r>
            <w:bookmarkEnd w:id="5"/>
          </w:p>
          <w:p w14:paraId="1883DD2E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2E37900E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58B5861D" w14:textId="77777777" w:rsidTr="00077EA0">
                    <w:tc>
                      <w:tcPr>
                        <w:tcW w:w="8640" w:type="dxa"/>
                      </w:tcPr>
                      <w:p w14:paraId="15C8F040" w14:textId="207766C6" w:rsidR="00077EA0" w:rsidRDefault="00CD75BF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1FAE7859" wp14:editId="1A503BF9">
                              <wp:extent cx="5349240" cy="2441575"/>
                              <wp:effectExtent l="0" t="0" r="3810" b="0"/>
                              <wp:docPr id="1435433792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35433792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441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6E6EF96" w14:textId="6FA986A2" w:rsidR="00C16188" w:rsidRDefault="00CD75BF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Drone Arm A</w:t>
                  </w:r>
                </w:p>
                <w:p w14:paraId="24821A4C" w14:textId="7E0FD05B" w:rsidR="00C16188" w:rsidRDefault="00CD75BF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64A2E4FA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49E36A4" w14:textId="3B8C4A25" w:rsidR="00C16188" w:rsidRPr="0044448A" w:rsidRDefault="00CD75BF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1D7E0836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373BE3" w14:textId="33506091" w:rsidR="00C16188" w:rsidRDefault="00CD75BF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A0150F9" w14:textId="55FD87A8" w:rsidR="00C16188" w:rsidRDefault="00CD75B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F8C54AB" w14:textId="0609D048" w:rsidR="00C16188" w:rsidRDefault="00CD75B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59919C2" w14:textId="1E31B27D" w:rsidR="00C16188" w:rsidRDefault="00CD75B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64BFE73C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0DC634" w14:textId="08B519C2" w:rsidR="00C16188" w:rsidRDefault="00CD75BF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Boss-Extrude2</w:t>
                  </w:r>
                </w:p>
                <w:p w14:paraId="3679706A" w14:textId="49ED8684" w:rsidR="004B3022" w:rsidRPr="0044448A" w:rsidRDefault="00CD75BF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84E4587" wp14:editId="5EE535DD">
                        <wp:extent cx="1562735" cy="713105"/>
                        <wp:effectExtent l="0" t="0" r="0" b="0"/>
                        <wp:docPr id="6069933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69933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131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BDA5CD6" w14:textId="601BB376" w:rsidR="00C16188" w:rsidRPr="0044448A" w:rsidRDefault="00CD75B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42DEBA0" w14:textId="77777777" w:rsidR="00CD75BF" w:rsidRDefault="00CD75B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Mass:0.0106609 kg</w:t>
                  </w:r>
                </w:p>
                <w:p w14:paraId="43AD312D" w14:textId="77777777" w:rsidR="00CD75BF" w:rsidRDefault="00CD75B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Volume:1.01533e-05 m^3</w:t>
                  </w:r>
                </w:p>
                <w:p w14:paraId="69E7B431" w14:textId="77777777" w:rsidR="00CD75BF" w:rsidRDefault="00CD75B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Density:1,050 kg/m^3</w:t>
                  </w:r>
                </w:p>
                <w:p w14:paraId="757190A6" w14:textId="77777777" w:rsidR="00CD75BF" w:rsidRDefault="00CD75B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Weight:0.104477 N</w:t>
                  </w:r>
                </w:p>
                <w:p w14:paraId="33285EC7" w14:textId="78F8A226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F313DFA" w14:textId="77777777" w:rsidR="00CD75BF" w:rsidRDefault="00CD75B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C:\Users\gorlo\Documents\MATLAB\Mathworks MATLAB Challenge\EPPDronePayloadTeam7\Drone Project CAD\Drone Arm A.SLDPRT</w:t>
                  </w:r>
                </w:p>
                <w:p w14:paraId="2EC8B476" w14:textId="6F234D4D" w:rsidR="00C16188" w:rsidRPr="0044448A" w:rsidRDefault="00CD75BF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Jul 28 14:13:17 2026</w:t>
                  </w:r>
                </w:p>
              </w:tc>
            </w:tr>
          </w:tbl>
          <w:p w14:paraId="1BA02A92" w14:textId="4AC1EB9B" w:rsidR="00FF408C" w:rsidRDefault="00FF408C" w:rsidP="00A96F2C"/>
        </w:tc>
      </w:tr>
    </w:tbl>
    <w:p w14:paraId="61FD6E7F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0981AFF5" w14:textId="77777777" w:rsidTr="005E294F">
        <w:tc>
          <w:tcPr>
            <w:tcW w:w="11016" w:type="dxa"/>
          </w:tcPr>
          <w:p w14:paraId="5284F7BF" w14:textId="02879A42" w:rsidR="00B35001" w:rsidRPr="00B35001" w:rsidRDefault="00CD75BF" w:rsidP="00B35001">
            <w:pPr>
              <w:pStyle w:val="Heading1"/>
            </w:pPr>
            <w:bookmarkStart w:id="6" w:name="_Toc236140565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43"/>
              <w:gridCol w:w="5295"/>
            </w:tblGrid>
            <w:tr w:rsidR="00B35001" w14:paraId="6CF39974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212CA8" w14:textId="4C70F29B" w:rsidR="00B35001" w:rsidRDefault="00CD75BF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BB13CD" w14:textId="49F90CE5" w:rsidR="00B35001" w:rsidRDefault="00CD75B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CD75BF" w14:paraId="319805FC" w14:textId="77777777" w:rsidTr="00CD75B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C60258" w14:textId="302A58BC" w:rsidR="00CD75BF" w:rsidRDefault="00CD75BF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54C861" w14:textId="639AE303" w:rsidR="00CD75BF" w:rsidRDefault="00CD75B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CD75BF" w14:paraId="24AA5347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AF20E2" w14:textId="354991C0" w:rsidR="00CD75BF" w:rsidRDefault="00CD75BF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8D52B3" w14:textId="62694D1D" w:rsidR="00CD75BF" w:rsidRDefault="00CD75B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CD75BF" w14:paraId="2D877504" w14:textId="77777777" w:rsidTr="00CD75B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9CE3F8" w14:textId="40A0DDF7" w:rsidR="00CD75BF" w:rsidRDefault="00CD75BF" w:rsidP="005E294F">
                  <w:r>
                    <w:t xml:space="preserve">Thermal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E27AA3" w14:textId="76701974" w:rsidR="00CD75BF" w:rsidRDefault="00CD75B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CD75BF" w14:paraId="2E2375BF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AE18D7" w14:textId="2168E8D8" w:rsidR="00CD75BF" w:rsidRDefault="00CD75BF" w:rsidP="005E294F">
                  <w:r>
                    <w:t>Thermal option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FBBA36" w14:textId="50B972BF" w:rsidR="00CD75BF" w:rsidRDefault="00CD75B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CD75BF" w14:paraId="67B95405" w14:textId="77777777" w:rsidTr="00CD75B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32C070" w14:textId="4BD92DC4" w:rsidR="00CD75BF" w:rsidRDefault="00CD75BF" w:rsidP="005E294F">
                  <w:r>
                    <w:t>Zero strain temperature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0D927C" w14:textId="65BD8BE5" w:rsidR="00CD75BF" w:rsidRDefault="00CD75B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CD75BF" w14:paraId="22D4CEDD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98FD30" w14:textId="5910AEA7" w:rsidR="00CD75BF" w:rsidRDefault="00CD75BF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35FA6C" w14:textId="7009299C" w:rsidR="00CD75BF" w:rsidRDefault="00CD75B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D75BF" w14:paraId="31D238B4" w14:textId="77777777" w:rsidTr="00CD75B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1CFFB8" w14:textId="68D619B2" w:rsidR="00CD75BF" w:rsidRDefault="00CD75BF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8AEDD2" w14:textId="78A4A65D" w:rsidR="00CD75BF" w:rsidRDefault="00CD75B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CD75BF" w14:paraId="67D8DD11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705A64" w14:textId="05A5B59D" w:rsidR="00CD75BF" w:rsidRDefault="00CD75BF" w:rsidP="005E294F">
                  <w:r>
                    <w:t xml:space="preserve">Inplane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489069" w14:textId="4134F2BF" w:rsidR="00CD75BF" w:rsidRDefault="00CD75B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D75BF" w14:paraId="436D4D2D" w14:textId="77777777" w:rsidTr="00CD75B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CCD56F" w14:textId="53367FBA" w:rsidR="00CD75BF" w:rsidRDefault="00CD75BF" w:rsidP="005E294F">
                  <w:r>
                    <w:t xml:space="preserve">Soft Spring: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24EB8D" w14:textId="6CCEEE3D" w:rsidR="00CD75BF" w:rsidRDefault="00CD75B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D75BF" w14:paraId="4A2B68F2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E721E9" w14:textId="7E65FBA1" w:rsidR="00CD75BF" w:rsidRDefault="00CD75BF" w:rsidP="005E294F">
                  <w:r>
                    <w:t xml:space="preserve">Inertial Relief: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0CB93E" w14:textId="29734906" w:rsidR="00CD75BF" w:rsidRDefault="00CD75B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D75BF" w14:paraId="68A523EE" w14:textId="77777777" w:rsidTr="00CD75B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9803CA" w14:textId="226058AD" w:rsidR="00CD75BF" w:rsidRDefault="00CD75BF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D655C3" w14:textId="653697F2" w:rsidR="00CD75BF" w:rsidRDefault="00CD75B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CD75BF" w14:paraId="5A2E9F50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2A7C35" w14:textId="49A29794" w:rsidR="00CD75BF" w:rsidRDefault="00CD75BF" w:rsidP="005E294F">
                  <w:r>
                    <w:t>Large displacement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EBDA9E" w14:textId="7D9DE898" w:rsidR="00CD75BF" w:rsidRDefault="00CD75B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CD75BF" w14:paraId="21D81B6C" w14:textId="77777777" w:rsidTr="00CD75B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EB9097" w14:textId="7AA0D479" w:rsidR="00CD75BF" w:rsidRDefault="00CD75BF" w:rsidP="005E294F">
                  <w:r>
                    <w:t>Compute free body forces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16CD8B" w14:textId="070428C9" w:rsidR="00CD75BF" w:rsidRDefault="00CD75B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CD75BF" w14:paraId="3454396D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D8CD47" w14:textId="1E2BDD79" w:rsidR="00CD75BF" w:rsidRDefault="00CD75BF" w:rsidP="005E294F">
                  <w:r>
                    <w:t>Friction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48077E" w14:textId="13DC1A64" w:rsidR="00CD75BF" w:rsidRDefault="00CD75B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D75BF" w14:paraId="6DA3F2B5" w14:textId="77777777" w:rsidTr="00CD75B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A4A0E5" w14:textId="45A2F906" w:rsidR="00CD75BF" w:rsidRDefault="00CD75BF" w:rsidP="005E294F">
                  <w:r>
                    <w:t xml:space="preserve">Use Adaptive Method: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BD4243" w14:textId="18382AFB" w:rsidR="00CD75BF" w:rsidRDefault="00CD75BF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CD75BF" w14:paraId="7933B13E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DF3186" w14:textId="4F2390E8" w:rsidR="00CD75BF" w:rsidRDefault="00CD75BF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7BDF56" w14:textId="227AF803" w:rsidR="00CD75BF" w:rsidRDefault="00CD75BF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(C:\Users\gorlo\Documents\MATLAB\Mathworks MATLAB Challenge\EPPDronePayloadTeam7\Drone Project CAD)</w:t>
                  </w:r>
                </w:p>
              </w:tc>
            </w:tr>
          </w:tbl>
          <w:p w14:paraId="769D3EDE" w14:textId="465CDAB0" w:rsidR="005E294F" w:rsidRDefault="005E294F" w:rsidP="00A96F2C"/>
        </w:tc>
      </w:tr>
      <w:bookmarkEnd w:id="1"/>
      <w:bookmarkEnd w:id="2"/>
      <w:bookmarkEnd w:id="3"/>
    </w:tbl>
    <w:p w14:paraId="4F47ED4B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117AEA1D" w14:textId="77777777" w:rsidTr="00E80CD9">
        <w:tc>
          <w:tcPr>
            <w:tcW w:w="11016" w:type="dxa"/>
          </w:tcPr>
          <w:p w14:paraId="1567454B" w14:textId="3F1247F0" w:rsidR="00F33129" w:rsidRPr="00B35001" w:rsidRDefault="00CD75BF" w:rsidP="000A7C6B">
            <w:pPr>
              <w:pStyle w:val="Heading1"/>
            </w:pPr>
            <w:bookmarkStart w:id="7" w:name="_Toc236140566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2E41056A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DA0911" w14:textId="34EE28BD" w:rsidR="00F33129" w:rsidRDefault="00CD75BF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9A9B35" w14:textId="4C56CFE2" w:rsidR="00F33129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CD75BF" w14:paraId="39FBF48A" w14:textId="77777777" w:rsidTr="00CD75B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57D07B" w14:textId="11E12BE6" w:rsidR="00CD75BF" w:rsidRDefault="00CD75BF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E5B920" w14:textId="065DE143" w:rsidR="00CD75BF" w:rsidRDefault="00CD75BF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CD75BF" w14:paraId="27D2EEE9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D98C9E" w14:textId="62242F0E" w:rsidR="00CD75BF" w:rsidRDefault="00CD75BF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F4439F" w14:textId="212E1C71" w:rsidR="00CD75BF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CD75BF" w14:paraId="0FD86755" w14:textId="77777777" w:rsidTr="00CD75B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FC7137" w14:textId="7C00E29F" w:rsidR="00CD75BF" w:rsidRDefault="00CD75BF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9031EF" w14:textId="4902D730" w:rsidR="00CD75BF" w:rsidRDefault="00CD75BF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CD75BF" w14:paraId="1DE70A7C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6105AD" w14:textId="438A0965" w:rsidR="00CD75BF" w:rsidRDefault="00CD75BF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238660" w14:textId="21973312" w:rsidR="00CD75BF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44DA9B0C" w14:textId="0FE34C20" w:rsidR="00F33129" w:rsidRDefault="00F33129" w:rsidP="000A7C6B"/>
        </w:tc>
      </w:tr>
    </w:tbl>
    <w:p w14:paraId="33740A57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025AB9FF" w14:textId="77777777" w:rsidTr="005273D5">
        <w:trPr>
          <w:trHeight w:val="4158"/>
        </w:trPr>
        <w:tc>
          <w:tcPr>
            <w:tcW w:w="11136" w:type="dxa"/>
          </w:tcPr>
          <w:p w14:paraId="05BD811A" w14:textId="07DB0EF9" w:rsidR="00E80CD9" w:rsidRPr="00AC3438" w:rsidRDefault="00CD75BF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36140567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278E535E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20E7F96" w14:textId="3DC02767" w:rsidR="00E80CD9" w:rsidRPr="003E6C57" w:rsidRDefault="00CD75BF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1417FBA" w14:textId="1A07CC33" w:rsidR="00E80CD9" w:rsidRPr="003E6C57" w:rsidRDefault="00CD75BF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8CDBB12" w14:textId="60EDA5FA" w:rsidR="00E80CD9" w:rsidRPr="003E6C57" w:rsidRDefault="00CD75BF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1F95CFB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1A210EF9" w14:textId="51A012C1" w:rsidR="00E80CD9" w:rsidRPr="00577134" w:rsidRDefault="00CD75BF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04FC54D4" wp14:editId="39DC98F8">
                        <wp:extent cx="1904365" cy="869315"/>
                        <wp:effectExtent l="0" t="0" r="635" b="6985"/>
                        <wp:docPr id="204794084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794084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869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2069D0D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48276D" w14:textId="51BC4B01" w:rsidR="00E80CD9" w:rsidRPr="00BE6656" w:rsidRDefault="00CD75BF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81D2038" w14:textId="023CFCFB" w:rsidR="00E80CD9" w:rsidRPr="00BE6656" w:rsidRDefault="00CD75B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Custom Plastic</w:t>
                        </w:r>
                      </w:p>
                    </w:tc>
                  </w:tr>
                  <w:tr w:rsidR="00CD75BF" w:rsidRPr="00577134" w14:paraId="0533DDB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7CBE9B" w14:textId="31CE6996" w:rsidR="00CD75BF" w:rsidRDefault="00CD75B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6A93A71" w14:textId="56B575BC" w:rsidR="00CD75BF" w:rsidRDefault="00CD75B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CD75BF" w:rsidRPr="00577134" w14:paraId="6211292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D42F887" w14:textId="4765EA48" w:rsidR="00CD75BF" w:rsidRDefault="00CD75B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D452E61" w14:textId="2BD9AFD0" w:rsidR="00CD75BF" w:rsidRDefault="00CD75B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CD75BF" w:rsidRPr="00577134" w14:paraId="6A6822D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56BC25" w14:textId="380CC262" w:rsidR="00CD75BF" w:rsidRDefault="00CD75B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A7CA239" w14:textId="5C89F940" w:rsidR="00CD75BF" w:rsidRDefault="00CD75B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4e+07 N/m^2</w:t>
                        </w:r>
                      </w:p>
                    </w:tc>
                  </w:tr>
                  <w:tr w:rsidR="00CD75BF" w:rsidRPr="00577134" w14:paraId="7522955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927F93B" w14:textId="4AC8196D" w:rsidR="00CD75BF" w:rsidRDefault="00CD75B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D912AC4" w14:textId="798436F2" w:rsidR="00CD75BF" w:rsidRDefault="00CD75B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3e+07 N/m^2</w:t>
                        </w:r>
                      </w:p>
                    </w:tc>
                  </w:tr>
                  <w:tr w:rsidR="00CD75BF" w:rsidRPr="00577134" w14:paraId="11E325F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E76D07" w14:textId="52334A1E" w:rsidR="00CD75BF" w:rsidRDefault="00CD75B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64EA380" w14:textId="14AF4A40" w:rsidR="00CD75BF" w:rsidRDefault="00CD75B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2e+09 N/m^2</w:t>
                        </w:r>
                      </w:p>
                    </w:tc>
                  </w:tr>
                  <w:tr w:rsidR="00CD75BF" w:rsidRPr="00577134" w14:paraId="26DE3B9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3F8E344" w14:textId="36A1B4AD" w:rsidR="00CD75BF" w:rsidRDefault="00CD75B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E337361" w14:textId="749D24FD" w:rsidR="00CD75BF" w:rsidRDefault="00CD75B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0.35  </w:t>
                        </w:r>
                      </w:p>
                    </w:tc>
                  </w:tr>
                  <w:tr w:rsidR="00CD75BF" w:rsidRPr="00577134" w14:paraId="7A183D3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B06815E" w14:textId="0EF0AA38" w:rsidR="00CD75BF" w:rsidRDefault="00CD75B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9DDC46" w14:textId="41BECDFB" w:rsidR="00CD75BF" w:rsidRDefault="00CD75B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1,050 kg/m^3</w:t>
                        </w:r>
                      </w:p>
                    </w:tc>
                  </w:tr>
                  <w:tr w:rsidR="00CD75BF" w:rsidRPr="00577134" w14:paraId="12A0893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0100CAB" w14:textId="33BC555A" w:rsidR="00CD75BF" w:rsidRDefault="00CD75BF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2C2B4D7" w14:textId="5B231FC8" w:rsidR="00CD75BF" w:rsidRDefault="00CD75BF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3.189e+08 N/m^2</w:t>
                        </w:r>
                      </w:p>
                    </w:tc>
                  </w:tr>
                </w:tbl>
                <w:p w14:paraId="167DE53C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76CFDE73" w14:textId="73812D19" w:rsidR="00E80CD9" w:rsidRPr="00577134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1(Boss-Extrude2)(Drone Arm A)</w:t>
                  </w:r>
                </w:p>
              </w:tc>
            </w:tr>
            <w:tr w:rsidR="00E80CD9" w:rsidRPr="000841BF" w14:paraId="0E337B7F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7322841F" w14:textId="7B3F015D" w:rsidR="00E80CD9" w:rsidRPr="000841BF" w:rsidRDefault="00CD75BF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548EB8F7" w14:textId="374872EA" w:rsidR="00E80CD9" w:rsidRDefault="00E80CD9" w:rsidP="000A7C6B"/>
        </w:tc>
      </w:tr>
      <w:bookmarkEnd w:id="8"/>
      <w:bookmarkEnd w:id="9"/>
      <w:bookmarkEnd w:id="10"/>
    </w:tbl>
    <w:p w14:paraId="6D9E0C14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70786706" w14:textId="77777777" w:rsidTr="00452CBC">
        <w:tc>
          <w:tcPr>
            <w:tcW w:w="11016" w:type="dxa"/>
          </w:tcPr>
          <w:p w14:paraId="63424E0E" w14:textId="07EFF671" w:rsidR="005273D5" w:rsidRPr="00AF1A58" w:rsidRDefault="00CD75BF" w:rsidP="000A7C6B">
            <w:pPr>
              <w:pStyle w:val="Heading1"/>
              <w:rPr>
                <w:b w:val="0"/>
                <w:bCs w:val="0"/>
              </w:rPr>
            </w:pPr>
            <w:bookmarkStart w:id="12" w:name="_Toc236140568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CD75BF" w14:paraId="7DFB90CB" w14:textId="77777777" w:rsidTr="00ED6FD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1B96A7F" w14:textId="1C272AE4" w:rsidR="00CD75BF" w:rsidRPr="004E282D" w:rsidRDefault="00CD75BF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13743D5" w14:textId="4C7E8EDE" w:rsidR="00CD75BF" w:rsidRPr="004E282D" w:rsidRDefault="00CD75B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1CA84213" w14:textId="440C2B22" w:rsidR="00CD75BF" w:rsidRPr="004E282D" w:rsidRDefault="00CD75B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CD75BF" w14:paraId="1F5E0492" w14:textId="77777777" w:rsidTr="008864F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36EEA552" w14:textId="1916D35F" w:rsidR="00CD75BF" w:rsidRPr="00AD5FBA" w:rsidRDefault="00CD75BF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7C491214" w14:textId="30F8BF8F" w:rsidR="00CD75BF" w:rsidRPr="006208CB" w:rsidRDefault="00CD75B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51D9A132" wp14:editId="5C68C1B8">
                        <wp:extent cx="1772285" cy="808990"/>
                        <wp:effectExtent l="0" t="0" r="0" b="0"/>
                        <wp:docPr id="1944624978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4624978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808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CD75BF" w14:paraId="25D9E25D" w14:textId="77777777" w:rsidTr="00CD75B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2BFFD7E" w14:textId="2975F5FD" w:rsidR="00CD75BF" w:rsidRPr="00BE6656" w:rsidRDefault="00CD75BF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A6CAA9C" w14:textId="2D6AC234" w:rsidR="00CD75BF" w:rsidRPr="00154A1A" w:rsidRDefault="00CD75B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CD75BF" w14:paraId="1CE2A1D4" w14:textId="77777777" w:rsidTr="00CD75B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D166C88" w14:textId="3D6709F3" w:rsidR="00CD75BF" w:rsidRDefault="00CD75B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04E74C6" w14:textId="34F57124" w:rsidR="00CD75BF" w:rsidRDefault="00CD75B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3A27AE7F" w14:textId="77777777" w:rsidR="00CD75BF" w:rsidRPr="004C6DEB" w:rsidRDefault="00CD75BF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67519769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74E224FC" w14:textId="3C35FE6B" w:rsidR="003F154A" w:rsidRPr="003F154A" w:rsidRDefault="00CD75BF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19740692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2B1D07C" w14:textId="60A71C1C" w:rsidR="003F154A" w:rsidRDefault="00CD75B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A97DF1E" w14:textId="21DE7A9F" w:rsidR="003F154A" w:rsidRDefault="00CD75B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F5752F8" w14:textId="44C26130" w:rsidR="003F154A" w:rsidRDefault="00CD75B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416E276" w14:textId="4A870315" w:rsidR="003F154A" w:rsidRDefault="00CD75B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CFAB80F" w14:textId="3E73C618" w:rsidR="003F154A" w:rsidRDefault="00CD75B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3AA8E457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32CD0D4" w14:textId="1B55F40F" w:rsidR="003F154A" w:rsidRDefault="00CD75B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9541AED" w14:textId="2B8AC025" w:rsidR="003F154A" w:rsidRPr="00EF37BF" w:rsidRDefault="00CD75B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9.69172e-05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A99BBA1" w14:textId="4C568049" w:rsidR="003F154A" w:rsidRPr="00EF37BF" w:rsidRDefault="00CD75B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-8.96675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6BFFEE9" w14:textId="2D64B385" w:rsidR="003F154A" w:rsidRDefault="00CD75B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0.000182435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EA2E7F1" w14:textId="08501043" w:rsidR="003F154A" w:rsidRPr="00EF37BF" w:rsidRDefault="00CD75B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8.96675</w:t>
                        </w:r>
                      </w:p>
                    </w:tc>
                  </w:tr>
                  <w:tr w:rsidR="00935682" w14:paraId="6F9E383B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C4CA4A2" w14:textId="4B80956D" w:rsidR="00935682" w:rsidRDefault="00CD75BF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354E28C" w14:textId="04FA122D" w:rsidR="00935682" w:rsidRDefault="00CD75B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A83ECE7" w14:textId="2D84524D" w:rsidR="00935682" w:rsidRDefault="00CD75B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241DCF" w14:textId="0B47C4E5" w:rsidR="00935682" w:rsidRDefault="00CD75B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E98310B" w14:textId="028C9B9B" w:rsidR="00935682" w:rsidRDefault="00CD75BF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23E019FC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402A8032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CD75BF" w14:paraId="1FFEAC50" w14:textId="77777777" w:rsidTr="00B25B6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984CAF7" w14:textId="158355A9" w:rsidR="00CD75BF" w:rsidRPr="004E282D" w:rsidRDefault="00CD75BF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66B468A" w14:textId="637BD3C4" w:rsidR="00CD75BF" w:rsidRPr="004E282D" w:rsidRDefault="00CD75B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57AB857" w14:textId="346A3A2F" w:rsidR="00CD75BF" w:rsidRPr="004E282D" w:rsidRDefault="00CD75BF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CD75BF" w14:paraId="56BCB1D7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08253037" w14:textId="3C95A20C" w:rsidR="00CD75BF" w:rsidRPr="00F42DD1" w:rsidRDefault="00CD75BF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15B75578" w14:textId="05C2FC8A" w:rsidR="00CD75BF" w:rsidRPr="006208CB" w:rsidRDefault="00CD75B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245EF5C8" wp14:editId="222ABB86">
                        <wp:extent cx="1907540" cy="870585"/>
                        <wp:effectExtent l="0" t="0" r="0" b="5715"/>
                        <wp:docPr id="1068380711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8380711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870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CD75BF" w14:paraId="3BCD702D" w14:textId="77777777" w:rsidTr="00CD75B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EC85EAB" w14:textId="4CCF13EB" w:rsidR="00CD75BF" w:rsidRPr="00BE6656" w:rsidRDefault="00CD75BF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7E4B3AB" w14:textId="3F3C0DCA" w:rsidR="00CD75BF" w:rsidRPr="00B77EA3" w:rsidRDefault="00CD75B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CD75BF" w14:paraId="3E2E15F1" w14:textId="77777777" w:rsidTr="00CD75B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E9F7F20" w14:textId="090CA236" w:rsidR="00CD75BF" w:rsidRDefault="00CD75B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7DCD6EE" w14:textId="44B7950F" w:rsidR="00CD75BF" w:rsidRDefault="00CD75B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CD75BF" w14:paraId="21717E3F" w14:textId="77777777" w:rsidTr="00CD75B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7BB29AE" w14:textId="1A05068A" w:rsidR="00CD75BF" w:rsidRDefault="00CD75BF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23AB655" w14:textId="4DD8A9D5" w:rsidR="00CD75BF" w:rsidRDefault="00CD75BF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-0.73575 N</w:t>
                        </w:r>
                      </w:p>
                    </w:tc>
                  </w:tr>
                </w:tbl>
                <w:p w14:paraId="15ED96BE" w14:textId="77777777" w:rsidR="00CD75BF" w:rsidRDefault="00CD75BF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CD75BF" w14:paraId="663C6ED1" w14:textId="77777777" w:rsidTr="005E3E5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245B46DF" w14:textId="4C8C4017" w:rsidR="00CD75BF" w:rsidRPr="00F42DD1" w:rsidRDefault="00CD75BF" w:rsidP="005E3E5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5CBA9122" w14:textId="2C26F1AF" w:rsidR="00CD75BF" w:rsidRPr="006208CB" w:rsidRDefault="00CD75BF" w:rsidP="005E3E5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6D12848A" wp14:editId="364F7AE7">
                        <wp:extent cx="1907540" cy="870585"/>
                        <wp:effectExtent l="0" t="0" r="0" b="5715"/>
                        <wp:docPr id="863759908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3759908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870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CD75BF" w14:paraId="57160EB0" w14:textId="77777777" w:rsidTr="00CD75B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C5EA10F" w14:textId="7A739814" w:rsidR="00CD75BF" w:rsidRPr="00BE6656" w:rsidRDefault="00CD75BF" w:rsidP="005E3E59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555C93D" w14:textId="3F9E21E4" w:rsidR="00CD75BF" w:rsidRPr="00B77EA3" w:rsidRDefault="00CD75BF" w:rsidP="005E3E5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CD75BF" w14:paraId="32B7016A" w14:textId="77777777" w:rsidTr="00CD75B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FEE4070" w14:textId="31BE0963" w:rsidR="00CD75BF" w:rsidRDefault="00CD75BF" w:rsidP="005E3E5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22AE59A" w14:textId="627AF88C" w:rsidR="00CD75BF" w:rsidRDefault="00CD75BF" w:rsidP="005E3E5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CD75BF" w14:paraId="2AF4F10A" w14:textId="77777777" w:rsidTr="00CD75B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4869DC3" w14:textId="11CFD817" w:rsidR="00CD75BF" w:rsidRDefault="00CD75BF" w:rsidP="005E3E5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B5F1D54" w14:textId="6DA19A75" w:rsidR="00CD75BF" w:rsidRDefault="00CD75BF" w:rsidP="005E3E5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-1 kgf</w:t>
                        </w:r>
                      </w:p>
                    </w:tc>
                  </w:tr>
                </w:tbl>
                <w:p w14:paraId="043E5480" w14:textId="77777777" w:rsidR="00CD75BF" w:rsidRDefault="00CD75BF" w:rsidP="005E3E5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CD75BF" w14:paraId="072F0640" w14:textId="77777777" w:rsidTr="005E3E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37742A3C" w14:textId="43CA1D1B" w:rsidR="00CD75BF" w:rsidRPr="00F42DD1" w:rsidRDefault="00CD75BF" w:rsidP="005E3E59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Gravity-1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7E84FF42" w14:textId="1F427681" w:rsidR="00CD75BF" w:rsidRPr="006208CB" w:rsidRDefault="00CD75BF" w:rsidP="005E3E5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53C8E2AB" wp14:editId="3A99B8B3">
                        <wp:extent cx="1907540" cy="870585"/>
                        <wp:effectExtent l="0" t="0" r="0" b="5715"/>
                        <wp:docPr id="195850685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8506858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870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CD75BF" w14:paraId="073E8C28" w14:textId="77777777" w:rsidTr="00CD75B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F418169" w14:textId="05D26F2D" w:rsidR="00CD75BF" w:rsidRPr="00BE6656" w:rsidRDefault="00CD75BF" w:rsidP="005E3E59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F0E6B7E" w14:textId="74FFD24F" w:rsidR="00CD75BF" w:rsidRPr="00B77EA3" w:rsidRDefault="00CD75BF" w:rsidP="005E3E5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Top Plane</w:t>
                        </w:r>
                      </w:p>
                    </w:tc>
                  </w:tr>
                  <w:tr w:rsidR="00CD75BF" w14:paraId="4B99CBE9" w14:textId="77777777" w:rsidTr="00CD75B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0880FF5" w14:textId="66307B64" w:rsidR="00CD75BF" w:rsidRDefault="00CD75BF" w:rsidP="005E3E5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ED92629" w14:textId="6CFA8BAF" w:rsidR="00CD75BF" w:rsidRDefault="00CD75BF" w:rsidP="005E3E5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  0 -9.81</w:t>
                        </w:r>
                      </w:p>
                    </w:tc>
                  </w:tr>
                  <w:tr w:rsidR="00CD75BF" w14:paraId="475BDEE0" w14:textId="77777777" w:rsidTr="00CD75B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47E8EF4" w14:textId="2A821E41" w:rsidR="00CD75BF" w:rsidRDefault="00CD75BF" w:rsidP="005E3E59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63EEECC" w14:textId="5CCF6626" w:rsidR="00CD75BF" w:rsidRDefault="00CD75BF" w:rsidP="005E3E5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m/s^2</w:t>
                        </w:r>
                      </w:p>
                    </w:tc>
                  </w:tr>
                </w:tbl>
                <w:p w14:paraId="059383AC" w14:textId="77777777" w:rsidR="00CD75BF" w:rsidRDefault="00CD75BF" w:rsidP="005E3E5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7C7A0756" w14:textId="1523DFCF" w:rsidR="005273D5" w:rsidRDefault="005273D5" w:rsidP="000A7C6B">
            <w:pPr>
              <w:rPr>
                <w:rStyle w:val="Strong"/>
              </w:rPr>
            </w:pPr>
          </w:p>
        </w:tc>
      </w:tr>
    </w:tbl>
    <w:p w14:paraId="561549E3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14313742" w14:textId="77777777" w:rsidTr="005B3D16">
        <w:tc>
          <w:tcPr>
            <w:tcW w:w="11016" w:type="dxa"/>
          </w:tcPr>
          <w:p w14:paraId="09C07B49" w14:textId="6EE11EFE" w:rsidR="00132707" w:rsidRDefault="00132707" w:rsidP="000A7C6B">
            <w:pPr>
              <w:pStyle w:val="Heading1"/>
            </w:pPr>
            <w:r>
              <w:br w:type="page"/>
            </w:r>
            <w:bookmarkStart w:id="13" w:name="_Toc236140569"/>
            <w:r w:rsidR="00CD75BF">
              <w:t>Connector Definitions</w:t>
            </w:r>
            <w:bookmarkEnd w:id="13"/>
          </w:p>
          <w:p w14:paraId="5D9A4BC3" w14:textId="4D6EE23F" w:rsidR="00132707" w:rsidRDefault="00CD75BF" w:rsidP="000A7C6B">
            <w:r>
              <w:t>No Data</w:t>
            </w:r>
          </w:p>
          <w:p w14:paraId="03596491" w14:textId="1C4DC2A5" w:rsidR="00EF37BF" w:rsidRPr="009C0A33" w:rsidRDefault="00EF37BF" w:rsidP="000A7C6B"/>
          <w:p w14:paraId="73673F17" w14:textId="77777777" w:rsidR="000F2729" w:rsidRDefault="000F2729" w:rsidP="000A7C6B"/>
          <w:p w14:paraId="5AEC44FF" w14:textId="6E31017D" w:rsidR="00E12C21" w:rsidRDefault="00E12C21" w:rsidP="000A7C6B"/>
          <w:p w14:paraId="582618C6" w14:textId="77777777" w:rsidR="00D72EE8" w:rsidRDefault="00D72EE8" w:rsidP="00D72EE8"/>
          <w:p w14:paraId="4891366D" w14:textId="69131889" w:rsidR="00D72EE8" w:rsidRPr="009C0A33" w:rsidRDefault="00D72EE8" w:rsidP="00D72EE8"/>
          <w:p w14:paraId="485C3384" w14:textId="5C3F2F20" w:rsidR="00132707" w:rsidRDefault="00132707" w:rsidP="000A7C6B"/>
        </w:tc>
      </w:tr>
    </w:tbl>
    <w:p w14:paraId="3F218C75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159BCA73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516482A" w14:textId="35CA0295" w:rsidR="00104BD8" w:rsidRDefault="00CD75BF" w:rsidP="000A7C6B">
            <w:pPr>
              <w:pStyle w:val="Heading1"/>
            </w:pPr>
            <w:bookmarkStart w:id="14" w:name="_Toc236140570"/>
            <w:r>
              <w:lastRenderedPageBreak/>
              <w:t>Interaction Information</w:t>
            </w:r>
            <w:bookmarkEnd w:id="14"/>
          </w:p>
          <w:p w14:paraId="42DB16B3" w14:textId="09A94A34" w:rsidR="00104BD8" w:rsidRDefault="00CD75BF" w:rsidP="000A7C6B">
            <w:r>
              <w:t>No Data</w:t>
            </w:r>
          </w:p>
          <w:p w14:paraId="366CF3BF" w14:textId="7826393B" w:rsidR="00104BD8" w:rsidRDefault="00104BD8" w:rsidP="000A7C6B">
            <w:pPr>
              <w:rPr>
                <w:rStyle w:val="A3"/>
              </w:rPr>
            </w:pPr>
          </w:p>
          <w:p w14:paraId="0CCFA93A" w14:textId="77777777" w:rsidR="00104BD8" w:rsidRDefault="00104BD8" w:rsidP="000A7C6B"/>
        </w:tc>
      </w:tr>
    </w:tbl>
    <w:p w14:paraId="14B24FFB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1F396EF3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7B31E7D" w14:textId="43F6A7E5" w:rsidR="00A61A59" w:rsidRDefault="00CD75BF" w:rsidP="000A7C6B">
            <w:pPr>
              <w:pStyle w:val="Heading1"/>
            </w:pPr>
            <w:bookmarkStart w:id="15" w:name="_Toc236140571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348B7E7E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A54DC4" w14:textId="0A084846" w:rsidR="00A9531D" w:rsidRDefault="00CD75BF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A5466C" w14:textId="17C0E0D6" w:rsidR="00A9531D" w:rsidRDefault="00CD75B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CD75BF" w14:paraId="206BA05A" w14:textId="77777777" w:rsidTr="00CD75B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C0683A" w14:textId="5BF371BD" w:rsidR="00CD75BF" w:rsidRDefault="00CD75BF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6B7B71" w14:textId="255F3FB8" w:rsidR="00CD75BF" w:rsidRDefault="00CD75B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CD75BF" w14:paraId="72E5E1E3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335BED" w14:textId="7817B24E" w:rsidR="00CD75BF" w:rsidRDefault="00CD75BF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5A93D4" w14:textId="40204974" w:rsidR="00CD75BF" w:rsidRDefault="00CD75B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CD75BF" w14:paraId="1D265F77" w14:textId="77777777" w:rsidTr="00CD75B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97CBF4" w14:textId="64291F69" w:rsidR="00CD75BF" w:rsidRDefault="00CD75BF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783F70" w14:textId="18A6EE6A" w:rsidR="00CD75BF" w:rsidRDefault="00CD75B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1.45617 mm</w:t>
                  </w:r>
                </w:p>
              </w:tc>
            </w:tr>
            <w:tr w:rsidR="00CD75BF" w14:paraId="10B2A58D" w14:textId="77777777" w:rsidTr="00CD75B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E9F284" w14:textId="3085BC06" w:rsidR="00CD75BF" w:rsidRDefault="00CD75BF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0973F8" w14:textId="158B0A69" w:rsidR="00CD75BF" w:rsidRDefault="00CD75B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1.45617 mm</w:t>
                  </w:r>
                </w:p>
              </w:tc>
            </w:tr>
            <w:tr w:rsidR="00CD75BF" w14:paraId="47BA9315" w14:textId="77777777" w:rsidTr="00CD75BF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7EA358" w14:textId="5BA961DC" w:rsidR="00CD75BF" w:rsidRDefault="00CD75BF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4D0B63" w14:textId="0C1C132F" w:rsidR="00CD75BF" w:rsidRDefault="00CD75B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668078C5" w14:textId="77777777" w:rsidR="00690657" w:rsidRDefault="00690657" w:rsidP="00690657"/>
          <w:p w14:paraId="69A604F7" w14:textId="1728CE27" w:rsidR="00A9531D" w:rsidRPr="00690657" w:rsidRDefault="00CD75BF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2F610555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196B0C" w14:textId="4B798287" w:rsidR="007107BE" w:rsidRDefault="00CD75BF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2C73BD" w14:textId="561E73AB" w:rsidR="007107BE" w:rsidRDefault="00CD75B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48426</w:t>
                  </w:r>
                </w:p>
              </w:tc>
            </w:tr>
            <w:tr w:rsidR="00CD75BF" w14:paraId="23DE71F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E86ADD" w14:textId="27C5F52E" w:rsidR="00CD75BF" w:rsidRDefault="00CD75BF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588B23" w14:textId="705BBC40" w:rsidR="00CD75BF" w:rsidRDefault="00CD75B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29978</w:t>
                  </w:r>
                </w:p>
              </w:tc>
            </w:tr>
            <w:tr w:rsidR="00CD75BF" w14:paraId="56D30290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BD182D" w14:textId="78163124" w:rsidR="00CD75BF" w:rsidRDefault="00CD75BF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553B5B" w14:textId="06682253" w:rsidR="00CD75BF" w:rsidRDefault="00CD75B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14.874</w:t>
                  </w:r>
                </w:p>
              </w:tc>
            </w:tr>
            <w:tr w:rsidR="00CD75BF" w14:paraId="15DE4533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E48F99" w14:textId="0B118016" w:rsidR="00CD75BF" w:rsidRDefault="00CD75BF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65C25C" w14:textId="396B7534" w:rsidR="00CD75BF" w:rsidRDefault="00CD75B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99.4</w:t>
                  </w:r>
                </w:p>
              </w:tc>
            </w:tr>
            <w:tr w:rsidR="00CD75BF" w14:paraId="545348E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ED8D2A" w14:textId="1A2125CE" w:rsidR="00CD75BF" w:rsidRDefault="00CD75BF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4D661E" w14:textId="04B41FCA" w:rsidR="00CD75BF" w:rsidRDefault="00CD75B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0.307</w:t>
                  </w:r>
                </w:p>
              </w:tc>
            </w:tr>
            <w:tr w:rsidR="00CD75BF" w14:paraId="729D169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7ED936" w14:textId="0F7875A0" w:rsidR="00CD75BF" w:rsidRDefault="00CD75BF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5FE33A" w14:textId="1B453BCA" w:rsidR="00CD75BF" w:rsidRDefault="00CD75B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CD75BF" w14:paraId="779B311B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54984B" w14:textId="17B7D079" w:rsidR="00CD75BF" w:rsidRDefault="00CD75BF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63615E" w14:textId="01C56895" w:rsidR="00CD75BF" w:rsidRDefault="00CD75BF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00:00:02</w:t>
                  </w:r>
                </w:p>
              </w:tc>
            </w:tr>
            <w:tr w:rsidR="00CD75BF" w14:paraId="2978761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492E46" w14:textId="0D56E317" w:rsidR="00CD75BF" w:rsidRDefault="00CD75BF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81391A" w14:textId="5952AC91" w:rsidR="00CD75BF" w:rsidRDefault="00CD75BF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NEPNEP</w:t>
                  </w:r>
                </w:p>
              </w:tc>
            </w:tr>
          </w:tbl>
          <w:p w14:paraId="29FBD405" w14:textId="13797E58" w:rsidR="002F5299" w:rsidRDefault="002F5299" w:rsidP="00690657">
            <w:pPr>
              <w:pStyle w:val="Heading2"/>
              <w:rPr>
                <w:sz w:val="24"/>
                <w:szCs w:val="24"/>
              </w:rPr>
            </w:pPr>
          </w:p>
          <w:p w14:paraId="11E0EF22" w14:textId="4BAC748C" w:rsidR="00A61A59" w:rsidRPr="00690657" w:rsidRDefault="00CD75BF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023911DC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7D429FB9" w14:textId="46789FBB" w:rsidR="00A61A59" w:rsidRDefault="00CD75BF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7FF67B22" w14:textId="0CC81C85" w:rsidR="00A61A59" w:rsidRDefault="00CD75BF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2DDEBC2B" w14:textId="781D31C2" w:rsidR="00A61A59" w:rsidRDefault="00CD75BF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54E577FD" w14:textId="23EBDFAF" w:rsidR="00A61A59" w:rsidRDefault="00CD75BF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0A026E56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26EDC71" w14:textId="79E800DD" w:rsidR="00A61A59" w:rsidRPr="004D2956" w:rsidRDefault="00CD75BF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20BCBBF" w14:textId="51266279" w:rsidR="00A61A59" w:rsidRPr="004D2956" w:rsidRDefault="00CD75BF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994300F" w14:textId="38DB33EA" w:rsidR="00A61A59" w:rsidRPr="004D2956" w:rsidRDefault="00CD75BF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50488D7" w14:textId="1B86E0DD" w:rsidR="00A61A59" w:rsidRPr="004D2956" w:rsidRDefault="00CD75BF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52C01DE6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A4F7EA2" w14:textId="1F539719" w:rsidR="00A61A59" w:rsidRDefault="00CD75BF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4D86323" wp14:editId="35A29E25">
                        <wp:extent cx="6691630" cy="2651760"/>
                        <wp:effectExtent l="0" t="0" r="0" b="0"/>
                        <wp:docPr id="1229771370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9771370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2651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B9D8D3" w14:textId="0BCE0B73" w:rsidR="00A61A59" w:rsidRPr="004D2956" w:rsidRDefault="00CD75BF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Drone Arm A-Static 1-Quality-Quality1</w:t>
                  </w:r>
                </w:p>
              </w:tc>
            </w:tr>
          </w:tbl>
          <w:p w14:paraId="4A043A32" w14:textId="0BBDB923" w:rsidR="00A61A59" w:rsidRPr="00F077CB" w:rsidRDefault="00A61A59" w:rsidP="000A7C6B"/>
        </w:tc>
      </w:tr>
    </w:tbl>
    <w:p w14:paraId="7962317F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5162047C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711D171" w14:textId="6AA8D920" w:rsidR="002C53F9" w:rsidRDefault="00CD75BF" w:rsidP="000A7C6B">
            <w:pPr>
              <w:pStyle w:val="Heading1"/>
            </w:pPr>
            <w:bookmarkStart w:id="16" w:name="_Toc236140572"/>
            <w:r>
              <w:lastRenderedPageBreak/>
              <w:t>Sensor Details</w:t>
            </w:r>
            <w:bookmarkEnd w:id="16"/>
          </w:p>
          <w:p w14:paraId="0E9DA8D1" w14:textId="4828DF3B" w:rsidR="002C53F9" w:rsidRPr="00F077CB" w:rsidRDefault="00CD75BF" w:rsidP="000A7C6B">
            <w:r>
              <w:t>No Data</w:t>
            </w:r>
          </w:p>
        </w:tc>
      </w:tr>
    </w:tbl>
    <w:p w14:paraId="3852E97B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39F08116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5FD3E4C1" w14:textId="62CFF261" w:rsidR="005F5B79" w:rsidRDefault="00CD75BF" w:rsidP="000A7C6B">
            <w:pPr>
              <w:pStyle w:val="Heading1"/>
            </w:pPr>
            <w:bookmarkStart w:id="17" w:name="_Toc236140573"/>
            <w:r>
              <w:t>Resultant Forces</w:t>
            </w:r>
            <w:bookmarkEnd w:id="17"/>
          </w:p>
          <w:p w14:paraId="5EFBAE7B" w14:textId="324CB445" w:rsidR="005F5B79" w:rsidRPr="000B04D4" w:rsidRDefault="00CD75BF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347E06B9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86193E0" w14:textId="4B726123" w:rsidR="005F5B79" w:rsidRDefault="00CD75BF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272E77E" w14:textId="48C44F60" w:rsidR="005F5B79" w:rsidRDefault="00CD75B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D27B500" w14:textId="70CAA0F0" w:rsidR="005F5B79" w:rsidRDefault="00CD75B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7578DE1" w14:textId="2362B0F1" w:rsidR="005F5B79" w:rsidRDefault="00CD75B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4EAB227" w14:textId="54491EC8" w:rsidR="005F5B79" w:rsidRDefault="00CD75B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AC14B9A" w14:textId="4ACB8091" w:rsidR="005F5B79" w:rsidRDefault="00CD75B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3A867BC6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D4AE63" w14:textId="7E056A28" w:rsidR="005F5B79" w:rsidRPr="004D2956" w:rsidRDefault="00CD75BF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732FB3C" w14:textId="2E25DF02" w:rsidR="005F5B79" w:rsidRPr="004D2956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DCFC85" w14:textId="288D051C" w:rsidR="005F5B79" w:rsidRPr="004D2956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9.69172e-05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DD05E58" w14:textId="1C2AC8F9" w:rsidR="005F5B79" w:rsidRPr="004D2956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-8.96675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DC0429D" w14:textId="142EAE3C" w:rsidR="005F5B79" w:rsidRPr="004D2956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0.000182435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3C86990" w14:textId="7C10224C" w:rsidR="005F5B79" w:rsidRPr="004D2956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8.96675</w:t>
                  </w:r>
                </w:p>
              </w:tc>
            </w:tr>
          </w:tbl>
          <w:p w14:paraId="54473930" w14:textId="42B2388C" w:rsidR="005F5B79" w:rsidRPr="000B04D4" w:rsidRDefault="00CD75BF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792D2707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B69D39C" w14:textId="345DCA24" w:rsidR="005F5B79" w:rsidRDefault="00CD75BF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5E7D41A" w14:textId="67A767E5" w:rsidR="005F5B79" w:rsidRDefault="00CD75B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9C0A76A" w14:textId="6AB6C5B3" w:rsidR="005F5B79" w:rsidRDefault="00CD75B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EE3494E" w14:textId="567727CE" w:rsidR="005F5B79" w:rsidRDefault="00CD75B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07FE6DD" w14:textId="5C6861DD" w:rsidR="005F5B79" w:rsidRDefault="00CD75B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5C8889A" w14:textId="3EF7E9EA" w:rsidR="005F5B79" w:rsidRDefault="00CD75BF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783843B0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43F2264" w14:textId="0D209A67" w:rsidR="005F5B79" w:rsidRPr="004D2956" w:rsidRDefault="00CD75BF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5173112" w14:textId="1C49B68D" w:rsidR="005F5B79" w:rsidRPr="004D2956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5C231BE" w14:textId="00CB61C3" w:rsidR="005F5B79" w:rsidRPr="004D2956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5FB1452" w14:textId="343EFD90" w:rsidR="005F5B79" w:rsidRPr="004D2956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C4786E0" w14:textId="2B7F490F" w:rsidR="005F5B79" w:rsidRPr="004D2956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F0E073C" w14:textId="47D59B29" w:rsidR="005F5B79" w:rsidRPr="004D2956" w:rsidRDefault="00CD75BF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189AE4D" w14:textId="77777777" w:rsidR="005F5B79" w:rsidRDefault="005F5B79" w:rsidP="000A7C6B"/>
        </w:tc>
      </w:tr>
      <w:tr w:rsidR="005F5B79" w14:paraId="0D8DC98E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5A94FCE9" w14:textId="032528BF" w:rsidR="00C6072D" w:rsidRPr="000B04D4" w:rsidRDefault="00CD75BF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21B2C6F5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0B76145" w14:textId="5B0E1694" w:rsidR="00C6072D" w:rsidRDefault="00CD75BF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61B59C0" w14:textId="5808ED07" w:rsidR="00C6072D" w:rsidRDefault="00CD75B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24EF1BE" w14:textId="6116D5D3" w:rsidR="00C6072D" w:rsidRDefault="00CD75B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99CDB71" w14:textId="5E2788C4" w:rsidR="00C6072D" w:rsidRDefault="00CD75B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19B5A96" w14:textId="1FFD6A3E" w:rsidR="00C6072D" w:rsidRDefault="00CD75B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FEF12D8" w14:textId="706BDF6D" w:rsidR="00C6072D" w:rsidRDefault="00CD75BF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4A750086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2875A5A" w14:textId="46850AC6" w:rsidR="00C6072D" w:rsidRPr="004D2956" w:rsidRDefault="00CD75BF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DA2151E" w14:textId="697A0DC4" w:rsidR="00C6072D" w:rsidRPr="004D2956" w:rsidRDefault="00CD75B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E112BB7" w14:textId="4415EF72" w:rsidR="00C6072D" w:rsidRPr="004D2956" w:rsidRDefault="00CD75B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3C6E33A" w14:textId="2DB6B679" w:rsidR="00C6072D" w:rsidRPr="004D2956" w:rsidRDefault="00CD75B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007D016" w14:textId="57E192CE" w:rsidR="00C6072D" w:rsidRPr="004D2956" w:rsidRDefault="00CD75B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6C68F51" w14:textId="75675E7E" w:rsidR="00C6072D" w:rsidRPr="004D2956" w:rsidRDefault="00CD75B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05A203F4" w14:textId="4F65EE77" w:rsidR="00C6072D" w:rsidRPr="000B04D4" w:rsidRDefault="00CD75BF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221D6337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37E5101" w14:textId="2FE0F333" w:rsidR="00C6072D" w:rsidRDefault="00CD75BF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FF65108" w14:textId="27741271" w:rsidR="00C6072D" w:rsidRDefault="00CD75B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78F6630" w14:textId="1E0D4071" w:rsidR="00C6072D" w:rsidRDefault="00CD75B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35027D0" w14:textId="596FF589" w:rsidR="00C6072D" w:rsidRDefault="00CD75B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5143173" w14:textId="28E84A80" w:rsidR="00C6072D" w:rsidRDefault="00CD75B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2B9EF48" w14:textId="4B8F42D3" w:rsidR="00C6072D" w:rsidRDefault="00CD75BF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2C694DA0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C740873" w14:textId="63DEBB40" w:rsidR="00C6072D" w:rsidRPr="004D2956" w:rsidRDefault="00CD75BF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750AF4" w14:textId="2AF43B37" w:rsidR="00C6072D" w:rsidRPr="004D2956" w:rsidRDefault="00CD75B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732110D" w14:textId="7D6DFA0D" w:rsidR="00C6072D" w:rsidRPr="004D2956" w:rsidRDefault="00CD75B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6C4F477" w14:textId="372B7FFB" w:rsidR="00C6072D" w:rsidRPr="004D2956" w:rsidRDefault="00CD75B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CE363C8" w14:textId="727ED821" w:rsidR="00C6072D" w:rsidRPr="004D2956" w:rsidRDefault="00CD75B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A77AE60" w14:textId="520385E6" w:rsidR="00C6072D" w:rsidRPr="004D2956" w:rsidRDefault="00CD75BF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5CE30D9B" w14:textId="3DC00C94" w:rsidR="005F5B79" w:rsidRDefault="005F5B79" w:rsidP="000A7C6B"/>
        </w:tc>
      </w:tr>
      <w:bookmarkEnd w:id="18"/>
      <w:bookmarkEnd w:id="19"/>
      <w:bookmarkEnd w:id="20"/>
    </w:tbl>
    <w:p w14:paraId="137A02B0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1DC68B9A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83AB302" w14:textId="7B7DFE1B" w:rsidR="0050542D" w:rsidRPr="00CD75BF" w:rsidRDefault="00CD75BF" w:rsidP="00CD75BF">
            <w:pPr>
              <w:pStyle w:val="Heading1"/>
            </w:pPr>
            <w:bookmarkStart w:id="21" w:name="_Toc236140574"/>
            <w:r>
              <w:t>Beams</w:t>
            </w:r>
            <w:bookmarkEnd w:id="21"/>
          </w:p>
          <w:p w14:paraId="3F32DFF5" w14:textId="1C59EB1C" w:rsidR="00EC2432" w:rsidRDefault="00CD75BF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64E6655D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0640F2E3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5CB997E" w14:textId="6C81E46C" w:rsidR="00EC2432" w:rsidRDefault="00CD75BF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36140575"/>
            <w:r>
              <w:lastRenderedPageBreak/>
              <w:t>Study Results</w:t>
            </w:r>
            <w:bookmarkEnd w:id="25"/>
          </w:p>
          <w:p w14:paraId="6F34B6F4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88"/>
              <w:gridCol w:w="2831"/>
              <w:gridCol w:w="2720"/>
              <w:gridCol w:w="2699"/>
            </w:tblGrid>
            <w:tr w:rsidR="00CD75BF" w14:paraId="0F5C6566" w14:textId="77777777" w:rsidTr="005E3E5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D61846B" w14:textId="75C77F28" w:rsidR="00CD75BF" w:rsidRDefault="00CD75BF" w:rsidP="00CD75B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1220325" w14:textId="43EA14E9" w:rsidR="00CD75BF" w:rsidRDefault="00CD75BF" w:rsidP="00CD75B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0DF691A" w14:textId="20229113" w:rsidR="00CD75BF" w:rsidRDefault="00CD75BF" w:rsidP="00CD75B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5CFC8F0" w14:textId="32491B68" w:rsidR="00CD75BF" w:rsidRDefault="00CD75BF" w:rsidP="00CD75B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CD75BF" w14:paraId="6FF2AAFF" w14:textId="77777777" w:rsidTr="005E3E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6AAB519" w14:textId="42B054D1" w:rsidR="00CD75BF" w:rsidRPr="004D2956" w:rsidRDefault="00CD75BF" w:rsidP="00CD75B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DF25F04" w14:textId="41246BD2" w:rsidR="00CD75BF" w:rsidRPr="004D2956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6BC9CA4" w14:textId="77777777" w:rsidR="00CD75BF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1.661e+04N/m^2</w:t>
                  </w:r>
                </w:p>
                <w:p w14:paraId="1633FB9D" w14:textId="3CD2367D" w:rsidR="00CD75BF" w:rsidRPr="004D2956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18808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F444B42" w14:textId="77777777" w:rsidR="00CD75BF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2.027e+07N/m^2</w:t>
                  </w:r>
                </w:p>
                <w:p w14:paraId="634883BC" w14:textId="4A07D76D" w:rsidR="00CD75BF" w:rsidRPr="004D2956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40148</w:t>
                  </w:r>
                </w:p>
              </w:tc>
            </w:tr>
            <w:tr w:rsidR="00CD75BF" w14:paraId="1AAF7AAB" w14:textId="77777777" w:rsidTr="005E3E5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B96E176" w14:textId="445B1E80" w:rsidR="00CD75BF" w:rsidRDefault="00CD75BF" w:rsidP="00CD75B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76ADFF32" wp14:editId="769462E3">
                        <wp:extent cx="6858000" cy="2717800"/>
                        <wp:effectExtent l="0" t="0" r="0" b="6350"/>
                        <wp:docPr id="1729445712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94457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271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544A33" w14:textId="6F8998BB" w:rsidR="00CD75BF" w:rsidRPr="004D2956" w:rsidRDefault="00CD75BF" w:rsidP="00CD75B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Drone Arm A-Static 1-Stress-Stress1</w:t>
                  </w:r>
                </w:p>
              </w:tc>
            </w:tr>
          </w:tbl>
          <w:p w14:paraId="02889DAC" w14:textId="77777777" w:rsidR="00CD75BF" w:rsidRDefault="00CD75B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08"/>
              <w:gridCol w:w="3124"/>
              <w:gridCol w:w="2413"/>
              <w:gridCol w:w="2393"/>
            </w:tblGrid>
            <w:tr w:rsidR="00CD75BF" w14:paraId="2F692D5A" w14:textId="77777777" w:rsidTr="005E3E5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081CB50" w14:textId="1FCD1A16" w:rsidR="00CD75BF" w:rsidRDefault="00CD75BF" w:rsidP="00CD75B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E617E4D" w14:textId="1B096E80" w:rsidR="00CD75BF" w:rsidRDefault="00CD75BF" w:rsidP="00CD75B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D371954" w14:textId="7503B565" w:rsidR="00CD75BF" w:rsidRDefault="00CD75BF" w:rsidP="00CD75B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5D38A30" w14:textId="44D8E9BC" w:rsidR="00CD75BF" w:rsidRDefault="00CD75BF" w:rsidP="00CD75B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CD75BF" w14:paraId="71301A6C" w14:textId="77777777" w:rsidTr="005E3E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0FDAE55" w14:textId="1922D009" w:rsidR="00CD75BF" w:rsidRPr="004D2956" w:rsidRDefault="00CD75BF" w:rsidP="00CD75B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F15EE83" w14:textId="27F65A46" w:rsidR="00CD75BF" w:rsidRPr="004D2956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A4A6DE4" w14:textId="77777777" w:rsidR="00CD75BF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176BE658" w14:textId="4466A3A9" w:rsidR="00CD75BF" w:rsidRPr="004D2956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725F829" w14:textId="77777777" w:rsidR="00CD75BF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4.474e+01mm</w:t>
                  </w:r>
                </w:p>
                <w:p w14:paraId="21706DC6" w14:textId="66AE21D2" w:rsidR="00CD75BF" w:rsidRPr="004D2956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2034</w:t>
                  </w:r>
                </w:p>
              </w:tc>
            </w:tr>
            <w:tr w:rsidR="00CD75BF" w14:paraId="7D3C91AF" w14:textId="77777777" w:rsidTr="005E3E5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D7284BD" w14:textId="4E68EB48" w:rsidR="00CD75BF" w:rsidRDefault="00CD75BF" w:rsidP="00CD75B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2A1704CC" wp14:editId="482961A9">
                        <wp:extent cx="6858000" cy="2717800"/>
                        <wp:effectExtent l="0" t="0" r="0" b="6350"/>
                        <wp:docPr id="2006553918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6553918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271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5B28E5" w14:textId="46EE86DB" w:rsidR="00CD75BF" w:rsidRPr="004D2956" w:rsidRDefault="00CD75BF" w:rsidP="00CD75B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Drone Arm A-Static 1-Displacement-Displacement1</w:t>
                  </w:r>
                </w:p>
              </w:tc>
            </w:tr>
          </w:tbl>
          <w:p w14:paraId="325F8C0B" w14:textId="77777777" w:rsidR="00CD75BF" w:rsidRDefault="00CD75B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CD75BF" w14:paraId="65AD1813" w14:textId="77777777" w:rsidTr="005E3E5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FE667B1" w14:textId="056759F2" w:rsidR="00CD75BF" w:rsidRDefault="00CD75BF" w:rsidP="00CD75B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524AF57" w14:textId="3523EA93" w:rsidR="00CD75BF" w:rsidRDefault="00CD75BF" w:rsidP="00CD75B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B6785BB" w14:textId="7672FAD3" w:rsidR="00CD75BF" w:rsidRDefault="00CD75BF" w:rsidP="00CD75B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D822AB4" w14:textId="7ECF9FFF" w:rsidR="00CD75BF" w:rsidRDefault="00CD75BF" w:rsidP="00CD75B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CD75BF" w14:paraId="4277DF12" w14:textId="77777777" w:rsidTr="005E3E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C818531" w14:textId="0DD145DC" w:rsidR="00CD75BF" w:rsidRPr="004D2956" w:rsidRDefault="00CD75BF" w:rsidP="00CD75B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FDF7F0B" w14:textId="14897B6C" w:rsidR="00CD75BF" w:rsidRPr="004D2956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B358CEF" w14:textId="77777777" w:rsidR="00CD75BF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7.909e-06</w:t>
                  </w:r>
                </w:p>
                <w:p w14:paraId="4C19A575" w14:textId="706C7667" w:rsidR="00CD75BF" w:rsidRPr="004D2956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Element: 20778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BF190CA" w14:textId="77777777" w:rsidR="00CD75BF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7.768e-03</w:t>
                  </w:r>
                </w:p>
                <w:p w14:paraId="0EED58E4" w14:textId="7D4C804D" w:rsidR="00CD75BF" w:rsidRPr="004D2956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Element: 1585</w:t>
                  </w:r>
                </w:p>
              </w:tc>
            </w:tr>
            <w:tr w:rsidR="00CD75BF" w14:paraId="0E1C02DA" w14:textId="77777777" w:rsidTr="005E3E5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BB590E1" w14:textId="35CBA7C8" w:rsidR="00CD75BF" w:rsidRDefault="00CD75BF" w:rsidP="00CD75B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0F07567" wp14:editId="45EDA03F">
                        <wp:extent cx="6858000" cy="2717800"/>
                        <wp:effectExtent l="0" t="0" r="0" b="6350"/>
                        <wp:docPr id="629469135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9469135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271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F83CB53" w14:textId="038068F8" w:rsidR="00CD75BF" w:rsidRPr="004D2956" w:rsidRDefault="00CD75BF" w:rsidP="00CD75B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Drone Arm A-Static 1-Strain-Strain1</w:t>
                  </w:r>
                </w:p>
              </w:tc>
            </w:tr>
          </w:tbl>
          <w:p w14:paraId="053BF4E4" w14:textId="77777777" w:rsidR="00CD75BF" w:rsidRDefault="00CD75B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399"/>
              <w:gridCol w:w="7139"/>
            </w:tblGrid>
            <w:tr w:rsidR="00CD75BF" w14:paraId="3DAF475F" w14:textId="77777777" w:rsidTr="00CD75B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006BF43" w14:textId="0A22E722" w:rsidR="00CD75BF" w:rsidRDefault="00CD75BF" w:rsidP="00CD75BF">
                  <w:r>
                    <w:t>Name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5342D02" w14:textId="25A6A01A" w:rsidR="00CD75BF" w:rsidRDefault="00CD75BF" w:rsidP="00CD75B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CD75BF" w14:paraId="4479867D" w14:textId="77777777" w:rsidTr="00441F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51D059" w14:textId="5C9831F0" w:rsidR="00CD75BF" w:rsidRPr="004D2956" w:rsidRDefault="00CD75BF" w:rsidP="00CD75B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Displacement1{1}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57D456" w14:textId="0FC2DA8C" w:rsidR="00CD75BF" w:rsidRPr="004D2956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CD75BF" w14:paraId="5AC0519D" w14:textId="77777777" w:rsidTr="00CD75B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293970" w14:textId="5EEF0808" w:rsidR="00CD75BF" w:rsidRDefault="00CD75BF" w:rsidP="00CD75B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1314004A" wp14:editId="07D65E55">
                        <wp:extent cx="6858000" cy="2717800"/>
                        <wp:effectExtent l="0" t="0" r="0" b="6350"/>
                        <wp:docPr id="1912041525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12041525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271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98D3F41" w14:textId="0D72BFB3" w:rsidR="00CD75BF" w:rsidRPr="004D2956" w:rsidRDefault="00CD75BF" w:rsidP="00CD75B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Drone Arm A-Static 1-Displacement-Displacement1{1}</w:t>
                  </w:r>
                </w:p>
              </w:tc>
            </w:tr>
          </w:tbl>
          <w:p w14:paraId="756F3744" w14:textId="77777777" w:rsidR="00CD75BF" w:rsidRDefault="00CD75BF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99"/>
              <w:gridCol w:w="3058"/>
              <w:gridCol w:w="2502"/>
              <w:gridCol w:w="2479"/>
            </w:tblGrid>
            <w:tr w:rsidR="00CD75BF" w14:paraId="1C1EBEA0" w14:textId="77777777" w:rsidTr="005E3E5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017C71C" w14:textId="201B6D46" w:rsidR="00CD75BF" w:rsidRDefault="00CD75BF" w:rsidP="00CD75BF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3E6BB1" w14:textId="30A2E291" w:rsidR="00CD75BF" w:rsidRDefault="00CD75BF" w:rsidP="00CD75B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4B63C11" w14:textId="2846058A" w:rsidR="00CD75BF" w:rsidRDefault="00CD75BF" w:rsidP="00CD75B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E2B3F0E" w14:textId="79D633FE" w:rsidR="00CD75BF" w:rsidRDefault="00CD75BF" w:rsidP="00CD75B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CD75BF" w14:paraId="2ADFA562" w14:textId="77777777" w:rsidTr="005E3E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283BEFD" w14:textId="67D8D7FC" w:rsidR="00CD75BF" w:rsidRPr="004D2956" w:rsidRDefault="00CD75BF" w:rsidP="00CD75BF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342D8F5" w14:textId="09C85421" w:rsidR="00CD75BF" w:rsidRPr="004D2956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9678C5D" w14:textId="77777777" w:rsidR="00CD75BF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9.868e+01</w:t>
                  </w:r>
                </w:p>
                <w:p w14:paraId="668A222B" w14:textId="04809F56" w:rsidR="00CD75BF" w:rsidRPr="004D2956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40148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BEB26B1" w14:textId="77777777" w:rsidR="00CD75BF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1.204e+05</w:t>
                  </w:r>
                </w:p>
                <w:p w14:paraId="5C4DAC81" w14:textId="67383B53" w:rsidR="00CD75BF" w:rsidRPr="004D2956" w:rsidRDefault="00CD75BF" w:rsidP="00CD75B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18808</w:t>
                  </w:r>
                </w:p>
              </w:tc>
            </w:tr>
            <w:tr w:rsidR="00CD75BF" w14:paraId="2219F2B9" w14:textId="77777777" w:rsidTr="005E3E5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0D8763E" w14:textId="3A756611" w:rsidR="00CD75BF" w:rsidRDefault="00CD75BF" w:rsidP="00CD75BF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44D966E7" wp14:editId="2794859B">
                        <wp:extent cx="6858000" cy="2717800"/>
                        <wp:effectExtent l="0" t="0" r="0" b="6350"/>
                        <wp:docPr id="260872869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0872869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271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3D19F6" w14:textId="6637419B" w:rsidR="00CD75BF" w:rsidRPr="004D2956" w:rsidRDefault="00CD75BF" w:rsidP="00CD75B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Drone Arm A-Static 1-Factor of Safety-Factor of Safety1</w:t>
                  </w:r>
                </w:p>
              </w:tc>
            </w:tr>
          </w:tbl>
          <w:p w14:paraId="0E00E78B" w14:textId="77777777" w:rsidR="00CD75BF" w:rsidRPr="000B04D4" w:rsidRDefault="00CD75BF" w:rsidP="000A7C6B"/>
          <w:bookmarkEnd w:id="22"/>
          <w:bookmarkEnd w:id="23"/>
          <w:bookmarkEnd w:id="24"/>
          <w:p w14:paraId="3AEF37EB" w14:textId="7539D466" w:rsidR="00EC2432" w:rsidRDefault="00EC2432" w:rsidP="000A7C6B"/>
        </w:tc>
      </w:tr>
    </w:tbl>
    <w:p w14:paraId="04B2B101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165887D4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0C16551" w14:textId="291FF6E8" w:rsidR="000B1701" w:rsidRDefault="00CD75BF" w:rsidP="00CD75BF">
            <w:pPr>
              <w:pStyle w:val="Heading1"/>
            </w:pPr>
            <w:bookmarkStart w:id="26" w:name="_Toc236140576"/>
            <w:r>
              <w:t>Conclusion</w:t>
            </w:r>
            <w:bookmarkEnd w:id="26"/>
          </w:p>
        </w:tc>
      </w:tr>
    </w:tbl>
    <w:p w14:paraId="2AB042B5" w14:textId="797C8373" w:rsidR="00AC3438" w:rsidRPr="00AC3438" w:rsidRDefault="00AC3438" w:rsidP="00FE0924"/>
    <w:sectPr w:rsidR="00AC3438" w:rsidRPr="00AC3438" w:rsidSect="00CD75BF">
      <w:footerReference w:type="default" r:id="rId21"/>
      <w:footerReference w:type="first" r:id="rId2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35718" w14:textId="77777777" w:rsidR="00627EE1" w:rsidRDefault="00627EE1" w:rsidP="00F25CD7">
      <w:pPr>
        <w:spacing w:after="0" w:line="240" w:lineRule="auto"/>
      </w:pPr>
      <w:r>
        <w:separator/>
      </w:r>
    </w:p>
  </w:endnote>
  <w:endnote w:type="continuationSeparator" w:id="0">
    <w:p w14:paraId="6B87D978" w14:textId="77777777" w:rsidR="00627EE1" w:rsidRDefault="00627EE1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3CFE03B6" w14:textId="77777777" w:rsidTr="003E1AE9">
      <w:tc>
        <w:tcPr>
          <w:tcW w:w="867" w:type="pct"/>
        </w:tcPr>
        <w:p w14:paraId="3F9E2A3D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27CDA351" wp14:editId="16FF0FC7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31C742FF" w14:textId="2673D4A1" w:rsidR="00FD315C" w:rsidRDefault="00CD75B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44620C80" w14:textId="51C3F499" w:rsidR="00FD315C" w:rsidRDefault="00CD75BF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Drone Arm A</w:t>
          </w:r>
        </w:p>
      </w:tc>
      <w:tc>
        <w:tcPr>
          <w:tcW w:w="0" w:type="auto"/>
          <w:vAlign w:val="bottom"/>
        </w:tcPr>
        <w:p w14:paraId="00865881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77E13575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6E403B59" w14:textId="77777777" w:rsidTr="00BF0BC4">
      <w:tc>
        <w:tcPr>
          <w:tcW w:w="1908" w:type="dxa"/>
        </w:tcPr>
        <w:p w14:paraId="38F2055C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520D055B" wp14:editId="58935983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37C45ED6" w14:textId="6ACA1328" w:rsidR="00FD315C" w:rsidRDefault="00CD75BF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0376FC02" w14:textId="747C7CC5" w:rsidR="00FD315C" w:rsidRDefault="00CD75BF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Drone Arm A</w:t>
          </w:r>
        </w:p>
      </w:tc>
      <w:tc>
        <w:tcPr>
          <w:tcW w:w="360" w:type="dxa"/>
          <w:vAlign w:val="bottom"/>
        </w:tcPr>
        <w:p w14:paraId="06AE780D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3131C11D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49DE4" w14:textId="77777777" w:rsidR="00627EE1" w:rsidRDefault="00627EE1" w:rsidP="00F25CD7">
      <w:pPr>
        <w:spacing w:after="0" w:line="240" w:lineRule="auto"/>
      </w:pPr>
      <w:r>
        <w:separator/>
      </w:r>
    </w:p>
  </w:footnote>
  <w:footnote w:type="continuationSeparator" w:id="0">
    <w:p w14:paraId="58397FBE" w14:textId="77777777" w:rsidR="00627EE1" w:rsidRDefault="00627EE1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BF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0B7F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27EE1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D75BF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A184"/>
  <w15:docId w15:val="{DA555DDF-D3CE-4030-B3D1-0604BA6F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0</TotalTime>
  <Pages>11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Sean Barnes</dc:creator>
  <cp:lastModifiedBy>Sean Barnes</cp:lastModifiedBy>
  <cp:revision>1</cp:revision>
  <dcterms:created xsi:type="dcterms:W3CDTF">2026-07-28T21:15:00Z</dcterms:created>
  <dcterms:modified xsi:type="dcterms:W3CDTF">2026-07-28T21:15:00Z</dcterms:modified>
</cp:coreProperties>
</file>